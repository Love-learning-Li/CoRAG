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1D098" w14:textId="77777777" w:rsidR="00941F25" w:rsidRDefault="00941F25" w:rsidP="00941F25">
      <w:pPr>
        <w:pStyle w:val="p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12" w:beforeAutospacing="0" w:after="0" w:afterAutospacing="0"/>
      </w:pPr>
      <w:r>
        <w:t>2024年高考语文作文试题</w:t>
      </w:r>
    </w:p>
    <w:p w14:paraId="496C5420" w14:textId="77777777" w:rsidR="00941F25" w:rsidRDefault="00941F25" w:rsidP="00941F25">
      <w:pPr>
        <w:pStyle w:val="p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12" w:beforeAutospacing="0" w:after="0" w:afterAutospacing="0"/>
      </w:pPr>
      <w:r>
        <w:t>新课标I卷</w:t>
      </w:r>
    </w:p>
    <w:p w14:paraId="5BE421AC" w14:textId="77777777" w:rsidR="00941F25" w:rsidRDefault="00941F25" w:rsidP="00941F25">
      <w:pPr>
        <w:pStyle w:val="p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12" w:beforeAutospacing="0" w:after="0" w:afterAutospacing="0"/>
      </w:pPr>
      <w:r>
        <w:t>阅读下面的材料，根据要求写作。（60分）</w:t>
      </w:r>
    </w:p>
    <w:p w14:paraId="59EC995A" w14:textId="77777777" w:rsidR="00941F25" w:rsidRDefault="00941F25" w:rsidP="00941F25">
      <w:pPr>
        <w:pStyle w:val="p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12" w:beforeAutospacing="0" w:after="0" w:afterAutospacing="0"/>
      </w:pPr>
      <w:r>
        <w:t>随着互联网的普及、人工智能的应用，越来越多的问题能很快得到答案。那么，我们的问题是否会越来越少？</w:t>
      </w:r>
    </w:p>
    <w:p w14:paraId="64C3F1AD" w14:textId="77777777" w:rsidR="00941F25" w:rsidRDefault="00941F25" w:rsidP="00941F25">
      <w:pPr>
        <w:pStyle w:val="p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12" w:beforeAutospacing="0" w:after="0" w:afterAutospacing="0"/>
      </w:pPr>
      <w:r>
        <w:t>以上材料引发了你怎样的联想和思考？请写一篇文章。</w:t>
      </w:r>
    </w:p>
    <w:p w14:paraId="4C1B6DD6" w14:textId="77777777" w:rsidR="00941F25" w:rsidRDefault="00941F25" w:rsidP="00941F25">
      <w:pPr>
        <w:pStyle w:val="p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12" w:beforeAutospacing="0" w:after="0" w:afterAutospacing="0"/>
      </w:pPr>
      <w:r>
        <w:t>要求：选准角度，确定立意，明确文体，自拟标题；不要套作，不得抄袭；不得泄露个人信息；不少于800字。</w:t>
      </w:r>
    </w:p>
    <w:p w14:paraId="53518B79" w14:textId="6E382133" w:rsidR="008F4784" w:rsidRPr="00364D16" w:rsidRDefault="008F4784" w:rsidP="00941F25">
      <w:pPr>
        <w:pStyle w:val="p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12" w:beforeAutospacing="0" w:after="0" w:afterAutospacing="0"/>
      </w:pPr>
      <w:bookmarkStart w:id="0" w:name="_GoBack"/>
      <w:bookmarkEnd w:id="0"/>
    </w:p>
    <w:sectPr w:rsidR="008F4784" w:rsidRPr="00364D16">
      <w:headerReference w:type="even" r:id="rId8"/>
      <w:footerReference w:type="even" r:id="rId9"/>
      <w:headerReference w:type="first" r:id="rId10"/>
      <w:footerReference w:type="first" r:id="rId11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951284" w14:textId="77777777" w:rsidR="00CB692E" w:rsidRDefault="00CB692E">
      <w:r>
        <w:separator/>
      </w:r>
    </w:p>
  </w:endnote>
  <w:endnote w:type="continuationSeparator" w:id="0">
    <w:p w14:paraId="46C821D9" w14:textId="77777777" w:rsidR="00CB692E" w:rsidRDefault="00CB6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418ED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2FA2F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96092D" w14:textId="77777777" w:rsidR="00CB692E" w:rsidRDefault="00CB692E">
      <w:r>
        <w:separator/>
      </w:r>
    </w:p>
  </w:footnote>
  <w:footnote w:type="continuationSeparator" w:id="0">
    <w:p w14:paraId="0ACBCBB5" w14:textId="77777777" w:rsidR="00CB692E" w:rsidRDefault="00CB6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F5B066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3577F3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074207"/>
    <w:rsid w:val="000B2A0F"/>
    <w:rsid w:val="0012175A"/>
    <w:rsid w:val="00152B8F"/>
    <w:rsid w:val="00173E24"/>
    <w:rsid w:val="001D2DAA"/>
    <w:rsid w:val="001F48BC"/>
    <w:rsid w:val="00244EA1"/>
    <w:rsid w:val="003055E4"/>
    <w:rsid w:val="00307760"/>
    <w:rsid w:val="00322719"/>
    <w:rsid w:val="00364D16"/>
    <w:rsid w:val="003A2252"/>
    <w:rsid w:val="003E36FB"/>
    <w:rsid w:val="00425F62"/>
    <w:rsid w:val="004B76E0"/>
    <w:rsid w:val="0052233A"/>
    <w:rsid w:val="00542AD5"/>
    <w:rsid w:val="00556B31"/>
    <w:rsid w:val="00594EB5"/>
    <w:rsid w:val="00634265"/>
    <w:rsid w:val="0064759A"/>
    <w:rsid w:val="006856C6"/>
    <w:rsid w:val="006952D4"/>
    <w:rsid w:val="006E0E2F"/>
    <w:rsid w:val="007162BA"/>
    <w:rsid w:val="0075012D"/>
    <w:rsid w:val="00775BB5"/>
    <w:rsid w:val="00780144"/>
    <w:rsid w:val="00784EE3"/>
    <w:rsid w:val="007857D4"/>
    <w:rsid w:val="007A68EA"/>
    <w:rsid w:val="007C03E7"/>
    <w:rsid w:val="00821A60"/>
    <w:rsid w:val="008805F5"/>
    <w:rsid w:val="008C25E0"/>
    <w:rsid w:val="008F4784"/>
    <w:rsid w:val="00941F25"/>
    <w:rsid w:val="009A4868"/>
    <w:rsid w:val="00C53AFA"/>
    <w:rsid w:val="00CB692E"/>
    <w:rsid w:val="00CF4906"/>
    <w:rsid w:val="00D16C4C"/>
    <w:rsid w:val="00D87114"/>
    <w:rsid w:val="00D8769D"/>
    <w:rsid w:val="00D91891"/>
    <w:rsid w:val="00DA4DBA"/>
    <w:rsid w:val="00E760BB"/>
    <w:rsid w:val="00EE2438"/>
    <w:rsid w:val="00EE58DB"/>
    <w:rsid w:val="00EE786B"/>
    <w:rsid w:val="00F849E6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990CDB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  <w:style w:type="paragraph" w:customStyle="1" w:styleId="p">
    <w:name w:val="p"/>
    <w:basedOn w:val="a1"/>
    <w:rsid w:val="00941F25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2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53070-F635-4C73-94B6-90E7C51E4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wangting (CU)</dc:creator>
  <cp:keywords/>
  <dc:description/>
  <cp:lastModifiedBy>wangting (CU)</cp:lastModifiedBy>
  <cp:revision>2</cp:revision>
  <cp:lastPrinted>2025-12-19T09:16:00Z</cp:lastPrinted>
  <dcterms:created xsi:type="dcterms:W3CDTF">2025-12-19T09:24:00Z</dcterms:created>
  <dcterms:modified xsi:type="dcterms:W3CDTF">2025-12-19T09:24:00Z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(3)1zVqnhr7jc97cT36NDKS/2PC79dh0eYcJslkFefpixqCC8FNqTcjWPkxyY6m3dPb9/iDm9Bf
/tTBwqcmulcl75IMQ88puVjZxDu3Lw+M8wI0aNYrdYYRpaT++0aDnktHCaz/LqoOQUISUD/T
sYMxSVUyDfoRCA9O7lRlUm77hQLRrDAOHcw6z2O+PXSJHrV0FLVtGrw+qSwi/Efk9VwZy025
BYiPj62bLrPTxtIdjs</vt:lpwstr>
  </property>
  <property fmtid="{D5CDD505-2E9C-101B-9397-08002B2CF9AE}" pid="7" name="_2015_ms_pID_7253431">
    <vt:lpwstr>1q600LvsUB9J9t5GzkkxnxUa/SW2c67UhK3O2v2PnJXPobiBzoVF05
H4hD0PoJworXydVx/9THeIpyC7cRYrMBUQJSq1uWxjYSM0VfMGKWE+j20/72inOS2Lpl2VYT
sjUgIOuTeYxr9mfH1LtAJEINsTBpOzO1LXsb4+XCr1wpa8ylVyw+a0RoRGdhg6dV754C66K2
f68Tr8ccHW2X3RMDBoDIS9TCPNPY+MVPKe39</vt:lpwstr>
  </property>
  <property fmtid="{D5CDD505-2E9C-101B-9397-08002B2CF9AE}" pid="8" name="_2015_ms_pID_7253432">
    <vt:lpwstr>Qk1rjhWMsreiU9fmCvK6Ykc=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